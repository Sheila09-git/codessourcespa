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pPr w:leftFromText="141" w:rightFromText="141" w:vertAnchor="page" w:horzAnchor="margin" w:tblpY="296"/>
        <w:tblW w:w="534.85pt" w:type="dxa"/>
        <w:tblLayout w:type="fixed"/>
        <w:tblCellMar>
          <w:start w:w="5.75pt" w:type="dxa"/>
          <w:end w:w="5.75pt" w:type="dxa"/>
        </w:tblCellMar>
        <w:tblLook w:firstRow="1" w:lastRow="0" w:firstColumn="1" w:lastColumn="0" w:noHBand="0" w:noVBand="1"/>
      </w:tblPr>
      <w:tblGrid>
        <w:gridCol w:w="3568"/>
        <w:gridCol w:w="713"/>
        <w:gridCol w:w="6416"/>
      </w:tblGrid>
      <w:tr w:rsidR="004D3376" w:rsidRPr="0099782C" w14:paraId="02F51EA9" w14:textId="77777777" w:rsidTr="00777405">
        <w:trPr>
          <w:trHeight w:val="4247"/>
        </w:trPr>
        <w:tc>
          <w:tcPr>
            <w:tcW w:w="178.40pt" w:type="dxa"/>
            <w:vAlign w:val="bottom"/>
          </w:tcPr>
          <w:p w14:paraId="434F4FBE" w14:textId="77777777" w:rsidR="004D3376" w:rsidRPr="0099782C" w:rsidRDefault="004D3376" w:rsidP="004D3376">
            <w:pPr>
              <w:tabs>
                <w:tab w:val="start" w:pos="49.50pt"/>
              </w:tabs>
              <w:jc w:val="center"/>
            </w:pPr>
            <w:r w:rsidRPr="0099782C">
              <w:rPr>
                <w:noProof/>
                <w:lang w:bidi="fr-FR"/>
              </w:rPr>
              <w:drawing>
                <wp:inline distT="0" distB="0" distL="0" distR="0" wp14:anchorId="6E0A75C1" wp14:editId="225461A1">
                  <wp:extent cx="2122805" cy="2122805"/>
                  <wp:effectExtent l="19050" t="19050" r="29845" b="29845"/>
                  <wp:docPr id="2" name="Ovale 2"/>
                  <wp:cNvGraphicFramePr/>
                  <a:graphic xmlns:a="http://purl.oclc.org/ooxml/drawingml/main">
                    <a:graphicData uri="http://schemas.microsoft.com/office/word/2010/wordprocessingShape">
                      <wp:wsp>
                        <wp:cNvSpPr/>
                        <wp:spPr>
                          <a:xfrm>
                            <a:off x="0" y="0"/>
                            <a:ext cx="2122805" cy="2122805"/>
                          </a:xfrm>
                          <a:prstGeom prst="ellipse">
                            <a:avLst/>
                          </a:prstGeom>
                          <a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63500">
                            <a:solidFill>
                              <a:schemeClr val="accent1"/>
                            </a:solidFill>
                          </a:ln>
                        </wp:spPr>
                        <wp:style>
                          <a:lnRef idx="2">
                            <a:schemeClr val="accent1">
                              <a:shade val="50%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:style>
                        <wp:txbx>
                          <wne:txbxContent>
                            <w:p w14:paraId="09F97D79" w14:textId="77777777" w:rsidR="004D3376" w:rsidRDefault="004D3376" w:rsidP="004D3376"/>
                          </wne:txbxContent>
                        </wp:txbx>
      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:bodyPr>
                      </wp:wsp>
                    </a:graphicData>
                  </a:graphic>
                </wp:inline>
              </w:drawing>
            </w:r>
          </w:p>
        </w:tc>
        <w:tc>
          <w:tcPr>
            <w:tcW w:w="35.65pt" w:type="dxa"/>
          </w:tcPr>
          <w:p w14:paraId="54B2FC1F" w14:textId="77777777" w:rsidR="004D3376" w:rsidRPr="0099782C" w:rsidRDefault="004D3376" w:rsidP="004D3376">
            <w:pPr>
              <w:tabs>
                <w:tab w:val="start" w:pos="49.50pt"/>
              </w:tabs>
            </w:pPr>
          </w:p>
        </w:tc>
        <w:tc>
          <w:tcPr>
            <w:tcW w:w="320.80pt" w:type="dxa"/>
            <w:vAlign w:val="bottom"/>
          </w:tcPr>
          <w:p w14:paraId="717F11C4" w14:textId="67DE0D1D" w:rsidR="004D3376" w:rsidRPr="00C90BCE" w:rsidRDefault="00C90BCE" w:rsidP="004D3376">
            <w:pPr>
              <w:pStyle w:val="Titre"/>
              <w:jc w:val="center"/>
              <w:rPr>
                <w:sz w:val="40"/>
                <w:szCs w:val="40"/>
                <w:lang w:bidi="fr-FR"/>
              </w:rPr>
            </w:pPr>
            <w:r w:rsidRPr="00C90BCE">
              <w:rPr>
                <w:sz w:val="40"/>
                <w:szCs w:val="40"/>
                <w:lang w:bidi="fr-FR"/>
              </w:rPr>
              <w:t xml:space="preserve">Stagiaire DEVELOPPEUSE WEB   </w:t>
            </w:r>
            <w:r w:rsidR="004D3376" w:rsidRPr="00C90BCE">
              <w:rPr>
                <w:sz w:val="40"/>
                <w:szCs w:val="40"/>
                <w:lang w:bidi="fr-FR"/>
              </w:rPr>
              <w:t xml:space="preserve"> </w:t>
            </w:r>
          </w:p>
          <w:p w14:paraId="32D98A9C" w14:textId="77777777" w:rsidR="004D3376" w:rsidRPr="00C90BCE" w:rsidRDefault="004D3376" w:rsidP="004D3376">
            <w:pPr>
              <w:pStyle w:val="Titre"/>
              <w:jc w:val="center"/>
              <w:rPr>
                <w:sz w:val="40"/>
                <w:szCs w:val="40"/>
                <w:lang w:bidi="fr-FR"/>
              </w:rPr>
            </w:pPr>
          </w:p>
          <w:p w14:paraId="5EA746A1" w14:textId="77777777" w:rsidR="004D3376" w:rsidRPr="0043413D" w:rsidRDefault="004D3376" w:rsidP="004D3376">
            <w:pPr>
              <w:pStyle w:val="Titre"/>
              <w:jc w:val="center"/>
              <w:rPr>
                <w:color w:val="548AB7" w:themeColor="accent1" w:themeShade="BF"/>
                <w:sz w:val="52"/>
                <w:szCs w:val="52"/>
                <w:lang w:bidi="fr-FR"/>
              </w:rPr>
            </w:pPr>
            <w:r w:rsidRPr="0043413D">
              <w:rPr>
                <w:color w:val="548AB7" w:themeColor="accent1" w:themeShade="BF"/>
                <w:sz w:val="52"/>
                <w:szCs w:val="52"/>
                <w:lang w:bidi="fr-FR"/>
              </w:rPr>
              <w:t>meredith matchou</w:t>
            </w:r>
          </w:p>
          <w:p w14:paraId="524D8506" w14:textId="77777777" w:rsidR="004D3376" w:rsidRPr="00633751" w:rsidRDefault="004D3376" w:rsidP="004D3376">
            <w:pPr>
              <w:rPr>
                <w:sz w:val="32"/>
                <w:szCs w:val="40"/>
                <w:lang w:bidi="fr-FR"/>
              </w:rPr>
            </w:pPr>
          </w:p>
        </w:tc>
      </w:tr>
      <w:tr w:rsidR="004D3376" w:rsidRPr="0099782C" w14:paraId="7EFDEA17" w14:textId="77777777" w:rsidTr="00777405">
        <w:trPr>
          <w:trHeight w:val="10266"/>
        </w:trPr>
        <w:tc>
          <w:tcPr>
            <w:tcW w:w="178.40pt" w:type="dxa"/>
          </w:tcPr>
          <w:p w14:paraId="10A5E6F4" w14:textId="77777777" w:rsidR="004D3376" w:rsidRPr="0099782C" w:rsidRDefault="004D3376" w:rsidP="004D3376">
            <w:pPr>
              <w:pStyle w:val="Titre3"/>
            </w:pPr>
            <w:r>
              <w:t>EN BREF</w:t>
            </w:r>
          </w:p>
          <w:tbl>
            <w:tblPr>
              <w:tblW w:w="271.15pt" w:type="dxa"/>
              <w:tblCellMar>
                <w:start w:w="3.50pt" w:type="dxa"/>
                <w:end w:w="3.50pt" w:type="dxa"/>
              </w:tblCellMar>
              <w:tblLook w:firstRow="1" w:lastRow="0" w:firstColumn="1" w:lastColumn="0" w:noHBand="0" w:noVBand="1"/>
            </w:tblPr>
            <w:tblGrid>
              <w:gridCol w:w="5423"/>
            </w:tblGrid>
            <w:tr w:rsidR="004D3376" w:rsidRPr="00C90BCE" w14:paraId="2046F00B" w14:textId="77777777" w:rsidTr="00777405">
              <w:trPr>
                <w:trHeight w:val="273"/>
              </w:trPr>
              <w:tc>
                <w:tcPr>
                  <w:tcW w:w="271.15pt" w:type="dxa"/>
                  <w:tcBorders>
                    <w:top w:val="nil"/>
                    <w:start w:val="nil"/>
                    <w:bottom w:val="nil"/>
                    <w:end w:val="nil"/>
                  </w:tcBorders>
                  <w:noWrap/>
                  <w:vAlign w:val="bottom"/>
                  <w:hideMark/>
                </w:tcPr>
                <w:p w14:paraId="4799E2E7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>- Etudiante de l'ESGI Paris, école TOP 5</w:t>
                  </w:r>
                </w:p>
                <w:p w14:paraId="75A2949A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 xml:space="preserve">classements l'Etudiant, </w:t>
                  </w:r>
                  <w:proofErr w:type="spellStart"/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>StudiesAdvisor</w:t>
                  </w:r>
                  <w:proofErr w:type="spellEnd"/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 xml:space="preserve"> ...</w:t>
                  </w:r>
                </w:p>
                <w:p w14:paraId="792BCC3B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</w:tc>
            </w:tr>
            <w:tr w:rsidR="004D3376" w:rsidRPr="00C90BCE" w14:paraId="3995CAA0" w14:textId="77777777" w:rsidTr="00777405">
              <w:trPr>
                <w:trHeight w:val="273"/>
              </w:trPr>
              <w:tc>
                <w:tcPr>
                  <w:tcW w:w="271.15pt" w:type="dxa"/>
                  <w:tcBorders>
                    <w:top w:val="nil"/>
                    <w:start w:val="nil"/>
                    <w:bottom w:val="nil"/>
                    <w:end w:val="nil"/>
                  </w:tcBorders>
                  <w:noWrap/>
                  <w:vAlign w:val="bottom"/>
                  <w:hideMark/>
                </w:tcPr>
                <w:p w14:paraId="5C738C2B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  <w:p w14:paraId="3C207A50" w14:textId="77777777" w:rsidR="00C90BCE" w:rsidRPr="00C90BCE" w:rsidRDefault="00C90BCE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  <w:p w14:paraId="57D533F9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 xml:space="preserve">- Recherche un stage de deux mois </w:t>
                  </w:r>
                </w:p>
                <w:p w14:paraId="493582C4" w14:textId="2B7FC2A3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 xml:space="preserve">Non rémunéré (partir de juin) </w:t>
                  </w:r>
                </w:p>
                <w:p w14:paraId="24E67EA8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</w:tc>
            </w:tr>
            <w:tr w:rsidR="004D3376" w:rsidRPr="00C90BCE" w14:paraId="121A4C14" w14:textId="77777777" w:rsidTr="00777405">
              <w:trPr>
                <w:trHeight w:val="273"/>
              </w:trPr>
              <w:tc>
                <w:tcPr>
                  <w:tcW w:w="271.15pt" w:type="dxa"/>
                  <w:tcBorders>
                    <w:top w:val="nil"/>
                    <w:start w:val="nil"/>
                    <w:bottom w:val="nil"/>
                    <w:end w:val="nil"/>
                  </w:tcBorders>
                  <w:noWrap/>
                  <w:vAlign w:val="bottom"/>
                  <w:hideMark/>
                </w:tcPr>
                <w:p w14:paraId="15950CD7" w14:textId="77777777" w:rsidR="004D3376" w:rsidRPr="00C90BCE" w:rsidRDefault="004D3376" w:rsidP="00C90BCE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</w:tc>
            </w:tr>
            <w:tr w:rsidR="004D3376" w:rsidRPr="00C90BCE" w14:paraId="23D6AD35" w14:textId="77777777" w:rsidTr="00777405">
              <w:trPr>
                <w:trHeight w:val="273"/>
              </w:trPr>
              <w:tc>
                <w:tcPr>
                  <w:tcW w:w="271.15pt" w:type="dxa"/>
                  <w:tcBorders>
                    <w:top w:val="nil"/>
                    <w:start w:val="nil"/>
                    <w:bottom w:val="nil"/>
                    <w:end w:val="nil"/>
                  </w:tcBorders>
                  <w:noWrap/>
                  <w:vAlign w:val="bottom"/>
                  <w:hideMark/>
                </w:tcPr>
                <w:p w14:paraId="3D682C7C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  <w:p w14:paraId="607F5468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 xml:space="preserve">- Rigoureuse, passionnée par le code </w:t>
                  </w:r>
                </w:p>
                <w:p w14:paraId="0FD5FEF0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>et les applications de l’IA</w:t>
                  </w:r>
                </w:p>
                <w:p w14:paraId="3673B5DB" w14:textId="77777777" w:rsidR="00C90BCE" w:rsidRPr="00C90BCE" w:rsidRDefault="00C90BCE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  <w:p w14:paraId="1FA1F8E8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</w:tc>
            </w:tr>
            <w:tr w:rsidR="004D3376" w:rsidRPr="00C90BCE" w14:paraId="15F70D9F" w14:textId="77777777" w:rsidTr="00777405">
              <w:trPr>
                <w:trHeight w:val="273"/>
              </w:trPr>
              <w:tc>
                <w:tcPr>
                  <w:tcW w:w="271.15pt" w:type="dxa"/>
                  <w:tcBorders>
                    <w:top w:val="nil"/>
                    <w:start w:val="nil"/>
                    <w:bottom w:val="nil"/>
                    <w:end w:val="nil"/>
                  </w:tcBorders>
                  <w:noWrap/>
                  <w:vAlign w:val="bottom"/>
                  <w:hideMark/>
                </w:tcPr>
                <w:p w14:paraId="7DBF8452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  <w:p w14:paraId="3744353A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>- Curieuse et impliquée</w:t>
                  </w:r>
                </w:p>
                <w:p w14:paraId="78D1CAC5" w14:textId="77777777" w:rsidR="00C90BCE" w:rsidRPr="00C90BCE" w:rsidRDefault="00C90BCE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  <w:p w14:paraId="4EBABA3A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</w:p>
                <w:p w14:paraId="6C8719D6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</w:pPr>
                  <w:r w:rsidRPr="00C90BCE">
                    <w:rPr>
                      <w:rFonts w:asciiTheme="majorHAnsi" w:eastAsia="Times New Roman" w:hAnsiTheme="majorHAnsi" w:cs="Calibri"/>
                      <w:color w:val="000000" w:themeColor="text1"/>
                      <w:szCs w:val="18"/>
                      <w:lang w:eastAsia="fr-FR"/>
                    </w:rPr>
                    <w:t>Prête à m'investir dans vos projets !</w:t>
                  </w:r>
                </w:p>
              </w:tc>
            </w:tr>
            <w:tr w:rsidR="004D3376" w:rsidRPr="00C90BCE" w14:paraId="3C3BDBB5" w14:textId="77777777" w:rsidTr="00777405">
              <w:trPr>
                <w:trHeight w:val="47"/>
              </w:trPr>
              <w:tc>
                <w:tcPr>
                  <w:tcW w:w="271.15pt" w:type="dxa"/>
                  <w:tcBorders>
                    <w:top w:val="nil"/>
                    <w:start w:val="nil"/>
                    <w:bottom w:val="nil"/>
                    <w:end w:val="nil"/>
                  </w:tcBorders>
                  <w:noWrap/>
                  <w:vAlign w:val="bottom"/>
                  <w:hideMark/>
                </w:tcPr>
                <w:p w14:paraId="41D24F60" w14:textId="77777777" w:rsidR="004D3376" w:rsidRPr="00C90BCE" w:rsidRDefault="004D3376" w:rsidP="004D3376">
                  <w:pPr>
                    <w:framePr w:hSpace="7.05pt" w:wrap="around" w:vAnchor="page" w:hAnchor="margin" w:y="14.80pt"/>
                    <w:rPr>
                      <w:rFonts w:asciiTheme="majorHAnsi" w:eastAsia="Times New Roman" w:hAnsiTheme="majorHAnsi" w:cs="Calibri"/>
                      <w:color w:val="FFFFFF" w:themeColor="background1"/>
                      <w:szCs w:val="18"/>
                      <w:lang w:eastAsia="fr-FR"/>
                    </w:rPr>
                  </w:pPr>
                </w:p>
              </w:tc>
            </w:tr>
          </w:tbl>
          <w:p w14:paraId="5F6893AE" w14:textId="77777777" w:rsidR="004D3376" w:rsidRPr="00C90BCE" w:rsidRDefault="004D3376" w:rsidP="004D3376">
            <w:pPr>
              <w:rPr>
                <w:color w:val="FFFFFF" w:themeColor="background1"/>
              </w:rPr>
            </w:pPr>
          </w:p>
          <w:p w14:paraId="49F66DC0" w14:textId="77777777" w:rsidR="004D3376" w:rsidRPr="00C90BCE" w:rsidRDefault="004D3376" w:rsidP="004D3376">
            <w:pPr>
              <w:rPr>
                <w:color w:val="FFFFFF" w:themeColor="background1"/>
              </w:rPr>
            </w:pPr>
          </w:p>
          <w:sdt>
            <w:sdtPr>
              <w:id w:val="-1954003311"/>
              <w:placeholder>
                <w:docPart w:val="08162D194A214BE3AC145770B3566D12"/>
              </w:placeholder>
              <w:temporary/>
              <w:showingPlcHdr/>
              <w15:appearance w15:val="hidden"/>
            </w:sdtPr>
            <w:sdtContent>
              <w:p w14:paraId="0DDD3C0A" w14:textId="77777777" w:rsidR="004D3376" w:rsidRPr="0099782C" w:rsidRDefault="004D3376" w:rsidP="004D3376">
                <w:pPr>
                  <w:pStyle w:val="Titre3"/>
                </w:pPr>
                <w:r w:rsidRPr="0099782C">
                  <w:rPr>
                    <w:lang w:bidi="fr-F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060F3158D70D4F989CB38B7E55747995"/>
              </w:placeholder>
              <w:temporary/>
              <w:showingPlcHdr/>
              <w15:appearance w15:val="hidden"/>
            </w:sdtPr>
            <w:sdtContent>
              <w:p w14:paraId="7B550493" w14:textId="77777777" w:rsidR="004D3376" w:rsidRPr="0099782C" w:rsidRDefault="004D3376" w:rsidP="004D3376">
                <w:r w:rsidRPr="0099782C">
                  <w:rPr>
                    <w:lang w:bidi="fr-FR"/>
                  </w:rPr>
                  <w:t>TÉLÉPHONE :</w:t>
                </w:r>
              </w:p>
            </w:sdtContent>
          </w:sdt>
          <w:p w14:paraId="079D7D68" w14:textId="77777777" w:rsidR="004D3376" w:rsidRPr="00F74031" w:rsidRDefault="004D3376" w:rsidP="004D3376">
            <w:pPr>
              <w:rPr>
                <w:color w:val="000000" w:themeColor="text1"/>
              </w:rPr>
            </w:pPr>
            <w:r>
              <w:rPr>
                <w:lang w:bidi="fr-FR"/>
              </w:rPr>
              <w:t>+</w:t>
            </w:r>
            <w:r w:rsidRPr="00F74031">
              <w:rPr>
                <w:color w:val="000000" w:themeColor="text1"/>
                <w:lang w:bidi="fr-FR"/>
              </w:rPr>
              <w:t>33 6 22 53 22 69</w:t>
            </w:r>
          </w:p>
          <w:p w14:paraId="3FE0B7F4" w14:textId="77777777" w:rsidR="004D3376" w:rsidRPr="00F74031" w:rsidRDefault="004D3376" w:rsidP="004D3376">
            <w:pPr>
              <w:rPr>
                <w:color w:val="000000" w:themeColor="text1"/>
              </w:rPr>
            </w:pPr>
          </w:p>
          <w:p w14:paraId="2AFDD5D2" w14:textId="77777777" w:rsidR="004D3376" w:rsidRPr="00F74031" w:rsidRDefault="004D3376" w:rsidP="004D3376">
            <w:pPr>
              <w:rPr>
                <w:color w:val="000000" w:themeColor="text1"/>
              </w:rPr>
            </w:pPr>
            <w:r w:rsidRPr="00F74031">
              <w:rPr>
                <w:color w:val="000000" w:themeColor="text1"/>
                <w:lang w:bidi="fr-FR"/>
              </w:rPr>
              <w:t>LIEU DE RESIDENCE :</w:t>
            </w:r>
          </w:p>
          <w:p w14:paraId="6700AC62" w14:textId="77777777" w:rsidR="004D3376" w:rsidRPr="00F74031" w:rsidRDefault="004D3376" w:rsidP="004D3376">
            <w:pPr>
              <w:rPr>
                <w:color w:val="000000" w:themeColor="text1"/>
              </w:rPr>
            </w:pPr>
            <w:r w:rsidRPr="00F74031">
              <w:rPr>
                <w:color w:val="000000" w:themeColor="text1"/>
                <w:lang w:bidi="fr-FR"/>
              </w:rPr>
              <w:t>Cergy – Mobile en Île-de-France</w:t>
            </w:r>
          </w:p>
          <w:p w14:paraId="1FE2164D" w14:textId="77777777" w:rsidR="004D3376" w:rsidRPr="00F74031" w:rsidRDefault="004D3376" w:rsidP="004D3376">
            <w:pPr>
              <w:rPr>
                <w:color w:val="000000" w:themeColor="text1"/>
              </w:rPr>
            </w:pPr>
          </w:p>
          <w:sdt>
            <w:sdtPr>
              <w:rPr>
                <w:color w:val="000000" w:themeColor="text1"/>
              </w:rPr>
              <w:id w:val="-240260293"/>
              <w:placeholder>
                <w:docPart w:val="D2B4BF05E8014801BD88306706D592E5"/>
              </w:placeholder>
              <w:temporary/>
              <w:showingPlcHdr/>
              <w15:appearance w15:val="hidden"/>
            </w:sdtPr>
            <w:sdtContent>
              <w:p w14:paraId="3F7E54A0" w14:textId="77777777" w:rsidR="004D3376" w:rsidRPr="00F74031" w:rsidRDefault="004D3376" w:rsidP="004D3376">
                <w:pPr>
                  <w:rPr>
                    <w:color w:val="000000" w:themeColor="text1"/>
                  </w:rPr>
                </w:pPr>
                <w:r w:rsidRPr="00F74031">
                  <w:rPr>
                    <w:color w:val="000000" w:themeColor="text1"/>
                    <w:lang w:bidi="fr-FR"/>
                  </w:rPr>
                  <w:t>E-MAIL :</w:t>
                </w:r>
              </w:p>
            </w:sdtContent>
          </w:sdt>
          <w:p w14:paraId="6C8150FE" w14:textId="77777777" w:rsidR="004D3376" w:rsidRPr="00F74031" w:rsidRDefault="004D3376" w:rsidP="004D3376">
            <w:pPr>
              <w:rPr>
                <w:rStyle w:val="Lienhypertexte"/>
                <w:color w:val="000000" w:themeColor="text1"/>
              </w:rPr>
            </w:pPr>
            <w:r w:rsidRPr="00F74031">
              <w:rPr>
                <w:color w:val="000000" w:themeColor="text1"/>
                <w:lang w:bidi="fr-FR"/>
              </w:rPr>
              <w:t>meredithmatchou7@gmail.com</w:t>
            </w:r>
          </w:p>
          <w:p w14:paraId="380D1C6E" w14:textId="77777777" w:rsidR="004D3376" w:rsidRPr="00F74031" w:rsidRDefault="004D3376" w:rsidP="004D3376">
            <w:pPr>
              <w:pStyle w:val="Titre3"/>
              <w:rPr>
                <w:color w:val="000000" w:themeColor="text1"/>
                <w:lang w:bidi="fr-FR"/>
              </w:rPr>
            </w:pPr>
          </w:p>
          <w:p w14:paraId="6A08810C" w14:textId="77777777" w:rsidR="004D3376" w:rsidRPr="0099782C" w:rsidRDefault="004D3376" w:rsidP="004D3376">
            <w:pPr>
              <w:pStyle w:val="Titre3"/>
            </w:pPr>
            <w:r w:rsidRPr="0099782C">
              <w:rPr>
                <w:lang w:bidi="fr-FR"/>
              </w:rPr>
              <w:t>activités et centres d’intérêt</w:t>
            </w:r>
          </w:p>
          <w:p w14:paraId="634BA870" w14:textId="77777777" w:rsidR="004D3376" w:rsidRPr="00FA5576" w:rsidRDefault="004D3376" w:rsidP="004D3376">
            <w:pPr>
              <w:rPr>
                <w:color w:val="000000" w:themeColor="text1"/>
              </w:rPr>
            </w:pPr>
            <w:r w:rsidRPr="00FA5576">
              <w:rPr>
                <w:color w:val="000000" w:themeColor="text1"/>
              </w:rPr>
              <w:t>Arts martiaux (karaté, judo)</w:t>
            </w:r>
          </w:p>
          <w:p w14:paraId="6889ACEC" w14:textId="77777777" w:rsidR="004D3376" w:rsidRPr="00FA5576" w:rsidRDefault="004D3376" w:rsidP="004D3376">
            <w:pPr>
              <w:rPr>
                <w:color w:val="000000" w:themeColor="text1"/>
              </w:rPr>
            </w:pPr>
          </w:p>
          <w:p w14:paraId="3357585F" w14:textId="70A35C3E" w:rsidR="004D3376" w:rsidRPr="00FA5576" w:rsidRDefault="004D3376" w:rsidP="004D3376">
            <w:pPr>
              <w:rPr>
                <w:color w:val="000000" w:themeColor="text1"/>
                <w:lang w:bidi="fr-FR"/>
              </w:rPr>
            </w:pPr>
            <w:r w:rsidRPr="00FA5576">
              <w:rPr>
                <w:color w:val="000000" w:themeColor="text1"/>
                <w:lang w:bidi="fr-FR"/>
              </w:rPr>
              <w:t>Musique</w:t>
            </w:r>
          </w:p>
          <w:p w14:paraId="7055D059" w14:textId="77777777" w:rsidR="00777405" w:rsidRPr="00FA5576" w:rsidRDefault="00777405" w:rsidP="004D3376">
            <w:pPr>
              <w:rPr>
                <w:color w:val="000000" w:themeColor="text1"/>
              </w:rPr>
            </w:pPr>
          </w:p>
          <w:p w14:paraId="38E60EBA" w14:textId="77777777" w:rsidR="004D3376" w:rsidRPr="0099782C" w:rsidRDefault="004D3376" w:rsidP="004D3376">
            <w:r w:rsidRPr="00FA5576">
              <w:rPr>
                <w:color w:val="000000" w:themeColor="text1"/>
                <w:lang w:bidi="fr-FR"/>
              </w:rPr>
              <w:t>Découverte culturelle</w:t>
            </w:r>
          </w:p>
        </w:tc>
        <w:tc>
          <w:tcPr>
            <w:tcW w:w="35.65pt" w:type="dxa"/>
          </w:tcPr>
          <w:p w14:paraId="6CCFC3B8" w14:textId="77777777" w:rsidR="004D3376" w:rsidRPr="0099782C" w:rsidRDefault="004D3376" w:rsidP="004D3376">
            <w:pPr>
              <w:tabs>
                <w:tab w:val="start" w:pos="49.50pt"/>
              </w:tabs>
            </w:pPr>
          </w:p>
        </w:tc>
        <w:tc>
          <w:tcPr>
            <w:tcW w:w="320.80pt" w:type="dxa"/>
          </w:tcPr>
          <w:p w14:paraId="799454FD" w14:textId="77777777" w:rsidR="004D3376" w:rsidRPr="0099782C" w:rsidRDefault="004D3376" w:rsidP="004D3376">
            <w:pPr>
              <w:pStyle w:val="Titre2"/>
            </w:pPr>
            <w:r>
              <w:t>PROJETS</w:t>
            </w:r>
          </w:p>
          <w:p w14:paraId="4A8D6485" w14:textId="77777777" w:rsidR="004D3376" w:rsidRPr="009F1EDD" w:rsidRDefault="004D3376" w:rsidP="004D3376">
            <w:pPr>
              <w:spacing w:line="11.40pt" w:lineRule="auto"/>
              <w:rPr>
                <w:b/>
                <w:bCs/>
                <w:lang w:bidi="fr-FR"/>
              </w:rPr>
            </w:pPr>
            <w:r w:rsidRPr="009F1EDD">
              <w:rPr>
                <w:b/>
                <w:bCs/>
                <w:lang w:bidi="fr-FR"/>
              </w:rPr>
              <w:t>Création d’un site web de gestion d’un restaurant</w:t>
            </w:r>
          </w:p>
          <w:p w14:paraId="2D5630D6" w14:textId="77777777" w:rsidR="004D3376" w:rsidRDefault="004D3376" w:rsidP="004D3376">
            <w:pPr>
              <w:spacing w:line="11.40pt" w:lineRule="auto"/>
              <w:rPr>
                <w:lang w:bidi="fr-FR"/>
              </w:rPr>
            </w:pPr>
            <w:r>
              <w:rPr>
                <w:lang w:bidi="fr-FR"/>
              </w:rPr>
              <w:t>01/2026 - Aujourd’hui (en cours)</w:t>
            </w:r>
          </w:p>
          <w:p w14:paraId="5E9C5882" w14:textId="77777777" w:rsidR="004D3376" w:rsidRPr="009F1EDD" w:rsidRDefault="004D3376" w:rsidP="004D3376">
            <w:pPr>
              <w:pStyle w:val="Listepuces"/>
              <w:spacing w:line="11.40pt" w:lineRule="auto"/>
              <w:jc w:val="both"/>
              <w:rPr>
                <w:color w:val="auto"/>
                <w:sz w:val="18"/>
                <w:szCs w:val="18"/>
                <w:lang w:bidi="fr-FR"/>
              </w:rPr>
            </w:pPr>
            <w:r w:rsidRPr="009F1EDD">
              <w:rPr>
                <w:color w:val="auto"/>
                <w:sz w:val="18"/>
                <w:szCs w:val="18"/>
                <w:lang w:bidi="fr-FR"/>
              </w:rPr>
              <w:t>Développement d’un site web (</w:t>
            </w:r>
            <w:proofErr w:type="spellStart"/>
            <w:r w:rsidRPr="009F1EDD">
              <w:rPr>
                <w:color w:val="auto"/>
                <w:sz w:val="18"/>
                <w:szCs w:val="18"/>
                <w:lang w:bidi="fr-FR"/>
              </w:rPr>
              <w:t>front-end</w:t>
            </w:r>
            <w:proofErr w:type="spellEnd"/>
            <w:r w:rsidRPr="009F1EDD">
              <w:rPr>
                <w:color w:val="auto"/>
                <w:sz w:val="18"/>
                <w:szCs w:val="18"/>
                <w:lang w:bidi="fr-FR"/>
              </w:rPr>
              <w:t xml:space="preserve"> et </w:t>
            </w:r>
            <w:proofErr w:type="spellStart"/>
            <w:r w:rsidRPr="009F1EDD">
              <w:rPr>
                <w:color w:val="auto"/>
                <w:sz w:val="18"/>
                <w:szCs w:val="18"/>
                <w:lang w:bidi="fr-FR"/>
              </w:rPr>
              <w:t>back-end</w:t>
            </w:r>
            <w:proofErr w:type="spellEnd"/>
            <w:r w:rsidRPr="009F1EDD">
              <w:rPr>
                <w:color w:val="auto"/>
                <w:sz w:val="18"/>
                <w:szCs w:val="18"/>
                <w:lang w:bidi="fr-FR"/>
              </w:rPr>
              <w:t>) complet pour</w:t>
            </w:r>
            <w:r>
              <w:rPr>
                <w:color w:val="auto"/>
                <w:sz w:val="18"/>
                <w:szCs w:val="18"/>
                <w:lang w:bidi="fr-FR"/>
              </w:rPr>
              <w:t xml:space="preserve"> la</w:t>
            </w:r>
            <w:r w:rsidRPr="009F1EDD">
              <w:rPr>
                <w:color w:val="auto"/>
                <w:sz w:val="18"/>
                <w:szCs w:val="18"/>
                <w:lang w:bidi="fr-FR"/>
              </w:rPr>
              <w:t xml:space="preserve"> gestion des réservations, des menus et des employés</w:t>
            </w:r>
          </w:p>
          <w:p w14:paraId="2EFC5A1B" w14:textId="77777777" w:rsidR="004D3376" w:rsidRDefault="004D3376" w:rsidP="004D3376">
            <w:pPr>
              <w:pStyle w:val="Listepuces"/>
              <w:spacing w:line="11.40pt" w:lineRule="auto"/>
              <w:rPr>
                <w:color w:val="auto"/>
                <w:sz w:val="18"/>
                <w:szCs w:val="18"/>
                <w:lang w:bidi="fr-FR"/>
              </w:rPr>
            </w:pPr>
            <w:r w:rsidRPr="009F1EDD">
              <w:rPr>
                <w:color w:val="auto"/>
                <w:sz w:val="18"/>
                <w:szCs w:val="18"/>
                <w:lang w:bidi="fr-FR"/>
              </w:rPr>
              <w:t>Implémentation d’une messagerie interne pour les salariés</w:t>
            </w:r>
          </w:p>
          <w:p w14:paraId="22198059" w14:textId="77777777" w:rsidR="004D3376" w:rsidRPr="009F1EDD" w:rsidRDefault="004D3376" w:rsidP="004D3376">
            <w:pPr>
              <w:pStyle w:val="Listepuces"/>
              <w:spacing w:line="11.40pt" w:lineRule="auto"/>
              <w:rPr>
                <w:color w:val="auto"/>
                <w:sz w:val="18"/>
                <w:szCs w:val="18"/>
                <w:lang w:bidi="fr-FR"/>
              </w:rPr>
            </w:pPr>
            <w:r>
              <w:rPr>
                <w:color w:val="auto"/>
                <w:sz w:val="18"/>
                <w:szCs w:val="18"/>
                <w:lang w:bidi="fr-FR"/>
              </w:rPr>
              <w:t>Mise en place</w:t>
            </w:r>
            <w:r w:rsidRPr="009F1EDD">
              <w:rPr>
                <w:color w:val="auto"/>
                <w:sz w:val="18"/>
                <w:szCs w:val="18"/>
                <w:lang w:bidi="fr-FR"/>
              </w:rPr>
              <w:t xml:space="preserve"> d’un système de carte de fidélité pour les clients</w:t>
            </w:r>
          </w:p>
          <w:p w14:paraId="475D9532" w14:textId="77777777" w:rsidR="004D3376" w:rsidRDefault="004D3376" w:rsidP="004D3376">
            <w:pPr>
              <w:jc w:val="both"/>
            </w:pPr>
          </w:p>
          <w:p w14:paraId="6C318836" w14:textId="77777777" w:rsidR="004D3376" w:rsidRPr="009F1EDD" w:rsidRDefault="004D3376" w:rsidP="004D3376">
            <w:pPr>
              <w:spacing w:line="13.80pt" w:lineRule="auto"/>
              <w:jc w:val="both"/>
              <w:rPr>
                <w:b/>
                <w:bCs/>
              </w:rPr>
            </w:pPr>
            <w:r w:rsidRPr="009F1EDD">
              <w:rPr>
                <w:b/>
                <w:bCs/>
              </w:rPr>
              <w:t>Refonte complète et structurée d’une infrastructure réseau</w:t>
            </w:r>
          </w:p>
          <w:p w14:paraId="434372C8" w14:textId="77777777" w:rsidR="004D3376" w:rsidRDefault="004D3376" w:rsidP="004D3376">
            <w:pPr>
              <w:spacing w:line="13.80pt" w:lineRule="auto"/>
              <w:jc w:val="both"/>
            </w:pPr>
            <w:r>
              <w:t>26/01/2026 – 06/02/2026</w:t>
            </w:r>
          </w:p>
          <w:p w14:paraId="0D97438B" w14:textId="77777777" w:rsidR="004D3376" w:rsidRDefault="004D3376" w:rsidP="004D3376">
            <w:pPr>
              <w:spacing w:line="13.80pt" w:lineRule="auto"/>
              <w:jc w:val="both"/>
            </w:pPr>
            <w:r>
              <w:t xml:space="preserve">Simulation et configuration d’une infrastructure réseau multisites sur                     Cisco </w:t>
            </w:r>
            <w:proofErr w:type="spellStart"/>
            <w:r>
              <w:t>Packet</w:t>
            </w:r>
            <w:proofErr w:type="spellEnd"/>
            <w:r>
              <w:t xml:space="preserve"> Tracer (VLAN, routage RIP, adressage IP, SSH)</w:t>
            </w:r>
          </w:p>
          <w:p w14:paraId="7F06D9A6" w14:textId="77777777" w:rsidR="004D3376" w:rsidRDefault="004D3376" w:rsidP="004D3376">
            <w:pPr>
              <w:jc w:val="both"/>
            </w:pPr>
          </w:p>
          <w:p w14:paraId="44D8B150" w14:textId="77777777" w:rsidR="004D3376" w:rsidRPr="009F1EDD" w:rsidRDefault="004D3376" w:rsidP="004D3376">
            <w:pPr>
              <w:jc w:val="both"/>
              <w:rPr>
                <w:b/>
                <w:bCs/>
              </w:rPr>
            </w:pPr>
            <w:r w:rsidRPr="009F1EDD">
              <w:rPr>
                <w:b/>
                <w:bCs/>
              </w:rPr>
              <w:t>Création d’un site web-HTML, CSS et PHP</w:t>
            </w:r>
          </w:p>
          <w:p w14:paraId="48171537" w14:textId="77777777" w:rsidR="004D3376" w:rsidRDefault="004D3376" w:rsidP="004D3376">
            <w:pPr>
              <w:jc w:val="both"/>
            </w:pPr>
            <w:r>
              <w:t>05/2024 – 03/2025</w:t>
            </w:r>
          </w:p>
          <w:p w14:paraId="3895BFF0" w14:textId="77777777" w:rsidR="004D3376" w:rsidRDefault="004D3376" w:rsidP="004D3376">
            <w:pPr>
              <w:pStyle w:val="Listepuces"/>
              <w:jc w:val="both"/>
              <w:rPr>
                <w:sz w:val="18"/>
                <w:szCs w:val="18"/>
              </w:rPr>
            </w:pPr>
            <w:r w:rsidRPr="009F1EDD">
              <w:rPr>
                <w:color w:val="auto"/>
                <w:sz w:val="18"/>
                <w:szCs w:val="18"/>
                <w:lang w:bidi="fr-FR"/>
              </w:rPr>
              <w:t xml:space="preserve">Conception et réalisation </w:t>
            </w:r>
            <w:r w:rsidRPr="001A10CE">
              <w:rPr>
                <w:color w:val="000000" w:themeColor="text1"/>
                <w:sz w:val="18"/>
                <w:szCs w:val="18"/>
              </w:rPr>
              <w:t>d’un site web interactif et responsive</w:t>
            </w:r>
            <w:r w:rsidRPr="009F1EDD">
              <w:rPr>
                <w:sz w:val="18"/>
                <w:szCs w:val="18"/>
              </w:rPr>
              <w:t>.</w:t>
            </w:r>
          </w:p>
          <w:p w14:paraId="63F135AC" w14:textId="77777777" w:rsidR="004D3376" w:rsidRPr="001A10CE" w:rsidRDefault="004D3376" w:rsidP="004D3376">
            <w:pPr>
              <w:pStyle w:val="Listepuces"/>
              <w:jc w:val="both"/>
              <w:rPr>
                <w:color w:val="000000" w:themeColor="text1"/>
                <w:sz w:val="18"/>
                <w:szCs w:val="18"/>
              </w:rPr>
            </w:pPr>
            <w:r w:rsidRPr="001A10CE">
              <w:rPr>
                <w:color w:val="000000" w:themeColor="text1"/>
                <w:sz w:val="18"/>
                <w:szCs w:val="18"/>
              </w:rPr>
              <w:t>Développement des pages et mise en forme avec HTML &amp; CSS</w:t>
            </w:r>
          </w:p>
          <w:p w14:paraId="37A4FF5F" w14:textId="77777777" w:rsidR="004D3376" w:rsidRPr="001A10CE" w:rsidRDefault="004D3376" w:rsidP="004D3376">
            <w:pPr>
              <w:pStyle w:val="Listepuces"/>
              <w:jc w:val="both"/>
              <w:rPr>
                <w:color w:val="000000" w:themeColor="text1"/>
                <w:sz w:val="18"/>
                <w:szCs w:val="18"/>
              </w:rPr>
            </w:pPr>
            <w:r w:rsidRPr="001A10CE">
              <w:rPr>
                <w:color w:val="000000" w:themeColor="text1"/>
                <w:sz w:val="18"/>
                <w:szCs w:val="18"/>
              </w:rPr>
              <w:t xml:space="preserve">Interaction minimale des fonctionnalités </w:t>
            </w:r>
            <w:proofErr w:type="spellStart"/>
            <w:r w:rsidRPr="001A10CE">
              <w:rPr>
                <w:color w:val="000000" w:themeColor="text1"/>
                <w:sz w:val="18"/>
                <w:szCs w:val="18"/>
              </w:rPr>
              <w:t>back-end</w:t>
            </w:r>
            <w:proofErr w:type="spellEnd"/>
            <w:r w:rsidRPr="001A10CE">
              <w:rPr>
                <w:color w:val="000000" w:themeColor="text1"/>
                <w:sz w:val="18"/>
                <w:szCs w:val="18"/>
              </w:rPr>
              <w:t xml:space="preserve"> avec PHP6</w:t>
            </w:r>
          </w:p>
          <w:p w14:paraId="4FE5AAF7" w14:textId="77777777" w:rsidR="004D3376" w:rsidRPr="0099782C" w:rsidRDefault="004D3376" w:rsidP="004D3376">
            <w:pPr>
              <w:pStyle w:val="Titre2"/>
            </w:pPr>
            <w:r>
              <w:t>STAGE PROFESSIONNEL</w:t>
            </w:r>
          </w:p>
          <w:p w14:paraId="38DC9C33" w14:textId="77777777" w:rsidR="004D3376" w:rsidRPr="009F1EDD" w:rsidRDefault="004D3376" w:rsidP="004D3376">
            <w:pPr>
              <w:spacing w:line="13.80pt" w:lineRule="auto"/>
              <w:rPr>
                <w:b/>
                <w:bCs/>
                <w:lang w:bidi="fr-FR"/>
              </w:rPr>
            </w:pPr>
            <w:r>
              <w:rPr>
                <w:b/>
                <w:bCs/>
                <w:lang w:bidi="fr-FR"/>
              </w:rPr>
              <w:t>Développeuse WEB, Expert3Dev, Cameroun</w:t>
            </w:r>
          </w:p>
          <w:p w14:paraId="02611B89" w14:textId="77777777" w:rsidR="004D3376" w:rsidRDefault="004D3376" w:rsidP="004D3376">
            <w:pPr>
              <w:spacing w:line="11.40pt" w:lineRule="auto"/>
              <w:rPr>
                <w:lang w:bidi="fr-FR"/>
              </w:rPr>
            </w:pPr>
            <w:r>
              <w:rPr>
                <w:lang w:bidi="fr-FR"/>
              </w:rPr>
              <w:t>05/2024 – 07/2024</w:t>
            </w:r>
          </w:p>
          <w:p w14:paraId="626A036D" w14:textId="77777777" w:rsidR="004D3376" w:rsidRPr="00BD72D1" w:rsidRDefault="004D3376" w:rsidP="004D3376">
            <w:pPr>
              <w:pStyle w:val="Listepuces"/>
              <w:spacing w:line="11.40pt" w:lineRule="auto"/>
              <w:jc w:val="both"/>
              <w:rPr>
                <w:color w:val="auto"/>
                <w:sz w:val="18"/>
                <w:szCs w:val="18"/>
                <w:lang w:bidi="fr-FR"/>
              </w:rPr>
            </w:pPr>
            <w:r w:rsidRPr="00BD72D1">
              <w:rPr>
                <w:color w:val="auto"/>
                <w:sz w:val="18"/>
                <w:szCs w:val="18"/>
                <w:lang w:bidi="fr-FR"/>
              </w:rPr>
              <w:t>Développement d’un site web avec responsive des</w:t>
            </w:r>
            <w:r>
              <w:rPr>
                <w:color w:val="auto"/>
                <w:sz w:val="18"/>
                <w:szCs w:val="18"/>
                <w:lang w:bidi="fr-FR"/>
              </w:rPr>
              <w:t>i</w:t>
            </w:r>
            <w:r w:rsidRPr="00BD72D1">
              <w:rPr>
                <w:color w:val="auto"/>
                <w:sz w:val="18"/>
                <w:szCs w:val="18"/>
                <w:lang w:bidi="fr-FR"/>
              </w:rPr>
              <w:t>gn</w:t>
            </w:r>
          </w:p>
          <w:p w14:paraId="18125055" w14:textId="77777777" w:rsidR="004D3376" w:rsidRPr="00BD72D1" w:rsidRDefault="004D3376" w:rsidP="004D3376">
            <w:pPr>
              <w:pStyle w:val="Listepuces"/>
              <w:rPr>
                <w:color w:val="auto"/>
                <w:sz w:val="18"/>
                <w:szCs w:val="18"/>
                <w:lang w:bidi="fr-FR"/>
              </w:rPr>
            </w:pPr>
            <w:r w:rsidRPr="00BD72D1">
              <w:rPr>
                <w:color w:val="auto"/>
                <w:sz w:val="18"/>
                <w:szCs w:val="18"/>
                <w:lang w:bidi="fr-FR"/>
              </w:rPr>
              <w:t>Création et modification des pages avec HTML, CSS et JavaScript</w:t>
            </w:r>
          </w:p>
          <w:p w14:paraId="11A08E4B" w14:textId="77777777" w:rsidR="004D3376" w:rsidRPr="00BD72D1" w:rsidRDefault="004D3376" w:rsidP="004D3376">
            <w:pPr>
              <w:pStyle w:val="Listepuces"/>
              <w:rPr>
                <w:lang w:bidi="fr-FR"/>
              </w:rPr>
            </w:pPr>
            <w:r w:rsidRPr="00BD72D1">
              <w:rPr>
                <w:color w:val="auto"/>
                <w:sz w:val="18"/>
                <w:szCs w:val="18"/>
                <w:lang w:bidi="fr-FR"/>
              </w:rPr>
              <w:t>Travail en collaboration avec l’équipe technique</w:t>
            </w:r>
          </w:p>
          <w:sdt>
            <w:sdtPr>
              <w:id w:val="-1447144958"/>
              <w:placeholder>
                <w:docPart w:val="4EAF5D49C9714C63BEF5B19A892DFBE6"/>
              </w:placeholder>
              <w:temporary/>
              <w:showingPlcHdr/>
              <w15:appearance w15:val="hidden"/>
            </w:sdtPr>
            <w:sdtContent>
              <w:p w14:paraId="577F9CAD" w14:textId="77777777" w:rsidR="004D3376" w:rsidRPr="0099782C" w:rsidRDefault="004D3376" w:rsidP="004D3376">
                <w:pPr>
                  <w:pStyle w:val="Titre2"/>
                </w:pPr>
                <w:r w:rsidRPr="0099782C">
                  <w:rPr>
                    <w:lang w:bidi="fr-FR"/>
                  </w:rPr>
                  <w:t>FORMATION</w:t>
                </w:r>
              </w:p>
            </w:sdtContent>
          </w:sdt>
          <w:p w14:paraId="55AA72FC" w14:textId="77777777" w:rsidR="004D3376" w:rsidRDefault="004D3376" w:rsidP="004D3376">
            <w:pPr>
              <w:pStyle w:val="Titre4"/>
              <w:rPr>
                <w:lang w:bidi="fr-FR"/>
              </w:rPr>
            </w:pPr>
            <w:r>
              <w:rPr>
                <w:lang w:bidi="fr-FR"/>
              </w:rPr>
              <w:t xml:space="preserve">Bachelor en Informatique, ESGI Paris </w:t>
            </w:r>
          </w:p>
          <w:p w14:paraId="070A1B19" w14:textId="77777777" w:rsidR="004D3376" w:rsidRPr="0099782C" w:rsidRDefault="004D3376" w:rsidP="004D3376">
            <w:pPr>
              <w:pStyle w:val="Date"/>
            </w:pPr>
            <w:r>
              <w:rPr>
                <w:lang w:bidi="fr-FR"/>
              </w:rPr>
              <w:t xml:space="preserve">Septembre 2025 – août 2028 </w:t>
            </w:r>
          </w:p>
          <w:p w14:paraId="29BE30A0" w14:textId="77777777" w:rsidR="004D3376" w:rsidRDefault="004D3376" w:rsidP="004D3376">
            <w:pPr>
              <w:spacing w:line="11.40pt" w:lineRule="auto"/>
              <w:rPr>
                <w:lang w:bidi="fr-FR"/>
              </w:rPr>
            </w:pPr>
          </w:p>
          <w:p w14:paraId="005C39DA" w14:textId="77777777" w:rsidR="004D3376" w:rsidRPr="0099782C" w:rsidRDefault="004D3376" w:rsidP="004D3376">
            <w:pPr>
              <w:pStyle w:val="Titre4"/>
            </w:pPr>
            <w:r>
              <w:rPr>
                <w:lang w:bidi="fr-FR"/>
              </w:rPr>
              <w:t>Baccalauréat TI (Technologies de l’information), Cameroun</w:t>
            </w:r>
          </w:p>
          <w:p w14:paraId="6D241DDC" w14:textId="77777777" w:rsidR="004D3376" w:rsidRDefault="004D3376" w:rsidP="004D3376">
            <w:pPr>
              <w:pStyle w:val="Date"/>
            </w:pPr>
            <w:r>
              <w:rPr>
                <w:lang w:bidi="fr-FR"/>
              </w:rPr>
              <w:t xml:space="preserve">Obtenu en juin 2025 </w:t>
            </w:r>
          </w:p>
          <w:p w14:paraId="1D9A6D92" w14:textId="77777777" w:rsidR="004D3376" w:rsidRPr="0099782C" w:rsidRDefault="004D3376" w:rsidP="004D3376">
            <w:pPr>
              <w:pStyle w:val="Titre2"/>
            </w:pPr>
            <w:r w:rsidRPr="0099782C">
              <w:rPr>
                <w:lang w:bidi="fr-FR"/>
              </w:rPr>
              <w:t>principales compétences et caractéristiques</w:t>
            </w:r>
          </w:p>
          <w:p w14:paraId="486A4A70" w14:textId="77777777" w:rsidR="004D3376" w:rsidRPr="003F43D3" w:rsidRDefault="004D3376" w:rsidP="004D3376">
            <w:pPr>
              <w:pStyle w:val="Listepuces"/>
              <w:rPr>
                <w:color w:val="000000" w:themeColor="text1"/>
                <w:sz w:val="18"/>
                <w:szCs w:val="18"/>
                <w:lang w:bidi="fr-FR"/>
              </w:rPr>
            </w:pPr>
            <w:r w:rsidRPr="003F43D3">
              <w:rPr>
                <w:color w:val="000000" w:themeColor="text1"/>
                <w:sz w:val="18"/>
                <w:szCs w:val="18"/>
                <w:lang w:bidi="fr-FR"/>
              </w:rPr>
              <w:t>Langages : HTML, CSS, C, PHP, JavaScript, SQL</w:t>
            </w:r>
          </w:p>
          <w:p w14:paraId="30B680B5" w14:textId="77777777" w:rsidR="004D3376" w:rsidRPr="003F43D3" w:rsidRDefault="004D3376" w:rsidP="004D3376">
            <w:pPr>
              <w:pStyle w:val="Listepuces"/>
              <w:jc w:val="both"/>
              <w:rPr>
                <w:color w:val="000000" w:themeColor="text1"/>
                <w:sz w:val="18"/>
                <w:szCs w:val="18"/>
              </w:rPr>
            </w:pPr>
            <w:r w:rsidRPr="003F43D3">
              <w:rPr>
                <w:color w:val="000000" w:themeColor="text1"/>
                <w:sz w:val="18"/>
                <w:szCs w:val="18"/>
              </w:rPr>
              <w:t>Bases de données : MySQL, Oracle</w:t>
            </w:r>
            <w:r w:rsidRPr="003F43D3">
              <w:rPr>
                <w:color w:val="000000" w:themeColor="text1"/>
                <w:sz w:val="18"/>
                <w:szCs w:val="18"/>
                <w:lang w:bidi="fr-FR"/>
              </w:rPr>
              <w:t xml:space="preserve"> </w:t>
            </w:r>
          </w:p>
          <w:p w14:paraId="6474674F" w14:textId="77777777" w:rsidR="004D3376" w:rsidRPr="003F43D3" w:rsidRDefault="004D3376" w:rsidP="004D3376">
            <w:pPr>
              <w:pStyle w:val="Listepuces"/>
              <w:jc w:val="both"/>
              <w:rPr>
                <w:color w:val="000000" w:themeColor="text1"/>
                <w:sz w:val="18"/>
                <w:szCs w:val="18"/>
              </w:rPr>
            </w:pPr>
            <w:r w:rsidRPr="003F43D3">
              <w:rPr>
                <w:color w:val="000000" w:themeColor="text1"/>
                <w:sz w:val="18"/>
                <w:szCs w:val="18"/>
              </w:rPr>
              <w:t xml:space="preserve">Outils de développement : </w:t>
            </w:r>
            <w:proofErr w:type="spellStart"/>
            <w:r w:rsidRPr="003F43D3">
              <w:rPr>
                <w:color w:val="000000" w:themeColor="text1"/>
                <w:sz w:val="18"/>
                <w:szCs w:val="18"/>
              </w:rPr>
              <w:t>Vscode</w:t>
            </w:r>
            <w:proofErr w:type="spellEnd"/>
            <w:r w:rsidRPr="003F43D3">
              <w:rPr>
                <w:color w:val="000000" w:themeColor="text1"/>
                <w:sz w:val="18"/>
                <w:szCs w:val="18"/>
              </w:rPr>
              <w:t xml:space="preserve">, Git, </w:t>
            </w:r>
            <w:proofErr w:type="spellStart"/>
            <w:r w:rsidRPr="003F43D3">
              <w:rPr>
                <w:color w:val="000000" w:themeColor="text1"/>
                <w:sz w:val="18"/>
                <w:szCs w:val="18"/>
              </w:rPr>
              <w:t>Github</w:t>
            </w:r>
            <w:proofErr w:type="spellEnd"/>
            <w:r w:rsidRPr="003F43D3">
              <w:rPr>
                <w:color w:val="000000" w:themeColor="text1"/>
                <w:sz w:val="18"/>
                <w:szCs w:val="18"/>
              </w:rPr>
              <w:t>, Bootstrap</w:t>
            </w:r>
          </w:p>
          <w:p w14:paraId="60AC2D72" w14:textId="77777777" w:rsidR="004D3376" w:rsidRPr="003F43D3" w:rsidRDefault="004D3376" w:rsidP="004D3376">
            <w:pPr>
              <w:pStyle w:val="Listepuces"/>
              <w:jc w:val="both"/>
              <w:rPr>
                <w:color w:val="000000" w:themeColor="text1"/>
                <w:sz w:val="18"/>
                <w:szCs w:val="18"/>
              </w:rPr>
            </w:pPr>
            <w:r w:rsidRPr="003F43D3">
              <w:rPr>
                <w:color w:val="000000" w:themeColor="text1"/>
                <w:sz w:val="18"/>
                <w:szCs w:val="18"/>
              </w:rPr>
              <w:t xml:space="preserve">Système et réseaux : Linux, Windows, SSH </w:t>
            </w:r>
          </w:p>
          <w:p w14:paraId="48584FE5" w14:textId="77777777" w:rsidR="004D3376" w:rsidRPr="0043413D" w:rsidRDefault="004D3376" w:rsidP="004D3376">
            <w:pPr>
              <w:pStyle w:val="Listepuces"/>
              <w:jc w:val="both"/>
              <w:rPr>
                <w:sz w:val="18"/>
                <w:szCs w:val="18"/>
              </w:rPr>
            </w:pPr>
            <w:r w:rsidRPr="003F43D3">
              <w:rPr>
                <w:color w:val="000000" w:themeColor="text1"/>
                <w:sz w:val="18"/>
                <w:szCs w:val="18"/>
              </w:rPr>
              <w:t>Concepts : Algorithmes de bases et structures de contrôle</w:t>
            </w:r>
          </w:p>
        </w:tc>
      </w:tr>
    </w:tbl>
    <w:p w14:paraId="1EFF5BFA" w14:textId="72CC8277" w:rsidR="009B6B02" w:rsidRPr="0099782C" w:rsidRDefault="009B6B02" w:rsidP="000C45FF">
      <w:pPr>
        <w:tabs>
          <w:tab w:val="start" w:pos="49.50pt"/>
        </w:tabs>
      </w:pPr>
    </w:p>
    <w:sectPr w:rsidR="009B6B02" w:rsidRPr="0099782C" w:rsidSect="0099782C">
      <w:headerReference w:type="default" r:id="rId11"/>
      <w:pgSz w:w="595.30pt" w:h="841.90pt" w:code="9"/>
      <w:pgMar w:top="28.35pt" w:right="27.20pt" w:bottom="28.35pt" w:left="27.20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EA19A8F" w14:textId="77777777" w:rsidR="00963D80" w:rsidRDefault="00963D80" w:rsidP="000C45FF">
      <w:r>
        <w:separator/>
      </w:r>
    </w:p>
  </w:endnote>
  <w:endnote w:type="continuationSeparator" w:id="0">
    <w:p w14:paraId="4CD701E9" w14:textId="77777777" w:rsidR="00963D80" w:rsidRDefault="00963D8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characterSet="iso-8859-1"/>
    <w:family w:val="swiss"/>
    <w:pitch w:val="variable"/>
    <w:sig w:usb0="00000287" w:usb1="00000000" w:usb2="00000000" w:usb3="00000000" w:csb0="0000009F" w:csb1="00000000"/>
  </w:font>
  <w:font w:name="Meiryo">
    <w:charset w:characterSet="shift_jis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9683BA6" w14:textId="77777777" w:rsidR="00963D80" w:rsidRDefault="00963D80" w:rsidP="000C45FF">
      <w:r>
        <w:separator/>
      </w:r>
    </w:p>
  </w:footnote>
  <w:footnote w:type="continuationSeparator" w:id="0">
    <w:p w14:paraId="08DD0F40" w14:textId="77777777" w:rsidR="00963D80" w:rsidRDefault="00963D80" w:rsidP="000C45FF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1E3F4F" w14:textId="77777777" w:rsidR="000C45FF" w:rsidRDefault="000C45FF">
    <w:pPr>
      <w:pStyle w:val="En-tte"/>
    </w:pPr>
    <w:r>
      <w:rPr>
        <w:noProof/>
        <w:lang w:bidi="fr-FR"/>
      </w:rPr>
      <w:drawing>
        <wp:anchor distT="0" distB="0" distL="114300" distR="114300" simplePos="0" relativeHeight="251658240" behindDoc="1" locked="0" layoutInCell="1" allowOverlap="1" wp14:anchorId="2436766C" wp14:editId="5869C66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sme 3">
            <a:extLst xmlns:a="http://purl.oclc.org/ooxml/drawingml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0%</wp14:pctWidth>
          </wp14:sizeRelH>
          <wp14:sizeRelV relativeFrom="margin">
            <wp14:pctHeight>0%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EFE6623"/>
    <w:multiLevelType w:val="hybridMultilevel"/>
    <w:tmpl w:val="23A02F6E"/>
    <w:lvl w:ilvl="0" w:tplc="040C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epuces"/>
      <w:lvlText w:val=""/>
      <w:lvlJc w:val="start"/>
      <w:pPr>
        <w:ind w:start="18pt" w:hanging="18pt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start"/>
      <w:pPr>
        <w:ind w:start="36pt" w:hanging="18pt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start"/>
      <w:pPr>
        <w:ind w:start="54pt" w:hanging="18pt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start"/>
      <w:pPr>
        <w:ind w:start="72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ind w:start="90pt" w:hanging="18pt"/>
      </w:pPr>
      <w:rPr>
        <w:rFonts w:ascii="Courier New" w:hAnsi="Courier New" w:hint="default"/>
      </w:rPr>
    </w:lvl>
    <w:lvl w:ilvl="5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ind w:start="144pt" w:hanging="18pt"/>
      </w:pPr>
      <w:rPr>
        <w:rFonts w:ascii="Courier New" w:hAnsi="Courier New" w:hint="default"/>
      </w:rPr>
    </w:lvl>
    <w:lvl w:ilvl="8">
      <w:start w:val="1"/>
      <w:numFmt w:val="bullet"/>
      <w:lvlText w:val=""/>
      <w:lvlJc w:val="start"/>
      <w:pPr>
        <w:ind w:start="162pt" w:hanging="18pt"/>
      </w:pPr>
      <w:rPr>
        <w:rFonts w:ascii="Wingdings" w:hAnsi="Wingdings" w:hint="default"/>
      </w:rPr>
    </w:lvl>
  </w:abstractNum>
  <w:abstractNum w:abstractNumId="2" w15:restartNumberingAfterBreak="0">
    <w:nsid w:val="291E2A93"/>
    <w:multiLevelType w:val="hybridMultilevel"/>
    <w:tmpl w:val="07B2706C"/>
    <w:lvl w:ilvl="0" w:tplc="040C0003">
      <w:start w:val="1"/>
      <w:numFmt w:val="bullet"/>
      <w:lvlText w:val="o"/>
      <w:lvlJc w:val="start"/>
      <w:pPr>
        <w:ind w:start="18pt" w:hanging="18pt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3" w15:restartNumberingAfterBreak="0">
    <w:nsid w:val="2A897935"/>
    <w:multiLevelType w:val="hybridMultilevel"/>
    <w:tmpl w:val="8CDC3C86"/>
    <w:lvl w:ilvl="0" w:tplc="040C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" w15:restartNumberingAfterBreak="0">
    <w:nsid w:val="37D23AEC"/>
    <w:multiLevelType w:val="hybridMultilevel"/>
    <w:tmpl w:val="58425B32"/>
    <w:lvl w:ilvl="0" w:tplc="040C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5" w15:restartNumberingAfterBreak="0">
    <w:nsid w:val="700D60A6"/>
    <w:multiLevelType w:val="hybridMultilevel"/>
    <w:tmpl w:val="0E58B75E"/>
    <w:lvl w:ilvl="0" w:tplc="040C0003">
      <w:start w:val="1"/>
      <w:numFmt w:val="bullet"/>
      <w:lvlText w:val="o"/>
      <w:lvlJc w:val="start"/>
      <w:pPr>
        <w:ind w:start="18pt" w:hanging="18pt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num w:numId="1" w16cid:durableId="514540184">
    <w:abstractNumId w:val="1"/>
  </w:num>
  <w:num w:numId="2" w16cid:durableId="1108159571">
    <w:abstractNumId w:val="4"/>
  </w:num>
  <w:num w:numId="3" w16cid:durableId="296691537">
    <w:abstractNumId w:val="5"/>
  </w:num>
  <w:num w:numId="4" w16cid:durableId="922180528">
    <w:abstractNumId w:val="2"/>
  </w:num>
  <w:num w:numId="5" w16cid:durableId="1413699517">
    <w:abstractNumId w:val="3"/>
  </w:num>
  <w:num w:numId="6" w16cid:durableId="117002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%"/>
  <w:proofState w:spelling="clean" w:grammar="clean"/>
  <w:attachedTemplate r:id="rId1"/>
  <w:stylePaneFormatFilter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name"/>
  <w:defaultTabStop w:val="36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DB"/>
    <w:rsid w:val="000041C4"/>
    <w:rsid w:val="00015A2A"/>
    <w:rsid w:val="00036450"/>
    <w:rsid w:val="00055E90"/>
    <w:rsid w:val="00094499"/>
    <w:rsid w:val="00096D1F"/>
    <w:rsid w:val="000C45FF"/>
    <w:rsid w:val="000E3FD1"/>
    <w:rsid w:val="00112054"/>
    <w:rsid w:val="001525E1"/>
    <w:rsid w:val="00153CD3"/>
    <w:rsid w:val="001632CA"/>
    <w:rsid w:val="00180329"/>
    <w:rsid w:val="0019001F"/>
    <w:rsid w:val="001A10CE"/>
    <w:rsid w:val="001A74A5"/>
    <w:rsid w:val="001B2ABD"/>
    <w:rsid w:val="001E0391"/>
    <w:rsid w:val="001E1759"/>
    <w:rsid w:val="001F1ECC"/>
    <w:rsid w:val="00200336"/>
    <w:rsid w:val="002400EB"/>
    <w:rsid w:val="00256CF7"/>
    <w:rsid w:val="00281FD5"/>
    <w:rsid w:val="002C6EFD"/>
    <w:rsid w:val="0030481B"/>
    <w:rsid w:val="003156FC"/>
    <w:rsid w:val="003254B5"/>
    <w:rsid w:val="0037121F"/>
    <w:rsid w:val="00373F14"/>
    <w:rsid w:val="00385167"/>
    <w:rsid w:val="003A6B7D"/>
    <w:rsid w:val="003B06CA"/>
    <w:rsid w:val="003C4F24"/>
    <w:rsid w:val="003F43D3"/>
    <w:rsid w:val="0040165B"/>
    <w:rsid w:val="004071FC"/>
    <w:rsid w:val="0043413D"/>
    <w:rsid w:val="00445947"/>
    <w:rsid w:val="004813B3"/>
    <w:rsid w:val="00496591"/>
    <w:rsid w:val="004969A7"/>
    <w:rsid w:val="004C63E4"/>
    <w:rsid w:val="004D3011"/>
    <w:rsid w:val="004D3376"/>
    <w:rsid w:val="005262AC"/>
    <w:rsid w:val="005E3844"/>
    <w:rsid w:val="005E39D5"/>
    <w:rsid w:val="00600670"/>
    <w:rsid w:val="00616E38"/>
    <w:rsid w:val="0062123A"/>
    <w:rsid w:val="00621F42"/>
    <w:rsid w:val="00633751"/>
    <w:rsid w:val="00646E75"/>
    <w:rsid w:val="00670A97"/>
    <w:rsid w:val="006771D0"/>
    <w:rsid w:val="00692413"/>
    <w:rsid w:val="006C1D9D"/>
    <w:rsid w:val="006F7722"/>
    <w:rsid w:val="00715FCB"/>
    <w:rsid w:val="00743101"/>
    <w:rsid w:val="007605D6"/>
    <w:rsid w:val="00777405"/>
    <w:rsid w:val="007775E1"/>
    <w:rsid w:val="00785EB4"/>
    <w:rsid w:val="007867A0"/>
    <w:rsid w:val="007927F5"/>
    <w:rsid w:val="007D5E3F"/>
    <w:rsid w:val="007E3B51"/>
    <w:rsid w:val="00802CA0"/>
    <w:rsid w:val="008E4A14"/>
    <w:rsid w:val="009260CD"/>
    <w:rsid w:val="009458BC"/>
    <w:rsid w:val="00952C25"/>
    <w:rsid w:val="00963D80"/>
    <w:rsid w:val="009666A8"/>
    <w:rsid w:val="0099782C"/>
    <w:rsid w:val="00997A2C"/>
    <w:rsid w:val="009B539F"/>
    <w:rsid w:val="009B6B02"/>
    <w:rsid w:val="009F1EDD"/>
    <w:rsid w:val="00A2118D"/>
    <w:rsid w:val="00A40869"/>
    <w:rsid w:val="00A423A2"/>
    <w:rsid w:val="00AD24A7"/>
    <w:rsid w:val="00AD76E2"/>
    <w:rsid w:val="00B02A99"/>
    <w:rsid w:val="00B20152"/>
    <w:rsid w:val="00B359E4"/>
    <w:rsid w:val="00B57D98"/>
    <w:rsid w:val="00B70850"/>
    <w:rsid w:val="00BB71DB"/>
    <w:rsid w:val="00BD72D1"/>
    <w:rsid w:val="00C039FE"/>
    <w:rsid w:val="00C066B6"/>
    <w:rsid w:val="00C37BA1"/>
    <w:rsid w:val="00C4674C"/>
    <w:rsid w:val="00C506CF"/>
    <w:rsid w:val="00C547D5"/>
    <w:rsid w:val="00C579D7"/>
    <w:rsid w:val="00C72662"/>
    <w:rsid w:val="00C72BED"/>
    <w:rsid w:val="00C80811"/>
    <w:rsid w:val="00C90BCE"/>
    <w:rsid w:val="00C9578B"/>
    <w:rsid w:val="00CB0055"/>
    <w:rsid w:val="00CF37E7"/>
    <w:rsid w:val="00D2522B"/>
    <w:rsid w:val="00D422DE"/>
    <w:rsid w:val="00D5459D"/>
    <w:rsid w:val="00D76E25"/>
    <w:rsid w:val="00DA1F4D"/>
    <w:rsid w:val="00DD172A"/>
    <w:rsid w:val="00DF1EEE"/>
    <w:rsid w:val="00E22367"/>
    <w:rsid w:val="00E25A26"/>
    <w:rsid w:val="00E4381A"/>
    <w:rsid w:val="00E55D74"/>
    <w:rsid w:val="00E61979"/>
    <w:rsid w:val="00EA75D3"/>
    <w:rsid w:val="00EB36F2"/>
    <w:rsid w:val="00EF4BC3"/>
    <w:rsid w:val="00F05EDE"/>
    <w:rsid w:val="00F364A3"/>
    <w:rsid w:val="00F60274"/>
    <w:rsid w:val="00F74031"/>
    <w:rsid w:val="00F77FB9"/>
    <w:rsid w:val="00FA557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B31B48"/>
  <w14:defaultImageDpi w14:val="32767"/>
  <w15:chartTrackingRefBased/>
  <w15:docId w15:val="{E6858B41-F7EE-4C21-94CD-14C18DFD028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D76E2"/>
    <w:pPr>
      <w:keepNext/>
      <w:keepLines/>
      <w:spacing w:before="12pt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12pt" w:after="6pt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D5459D"/>
    <w:pPr>
      <w:keepNext/>
      <w:keepLines/>
      <w:spacing w:before="12pt" w:after="6pt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B359E4"/>
    <w:pPr>
      <w:outlineLvl w:val="3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1B2ABD"/>
    <w:rPr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E25A26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036450"/>
  </w:style>
  <w:style w:type="character" w:customStyle="1" w:styleId="DateCar">
    <w:name w:val="Date Car"/>
    <w:basedOn w:val="Policepardfaut"/>
    <w:link w:val="Date"/>
    <w:uiPriority w:val="99"/>
    <w:rsid w:val="00036450"/>
    <w:rPr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281FD5"/>
    <w:rPr>
      <w:color w:val="B85A22" w:themeColor="accent2" w:themeShade="BF"/>
      <w:u w:val="single"/>
    </w:rPr>
  </w:style>
  <w:style w:type="character" w:styleId="Mentionnonrsolue">
    <w:name w:val="Unresolved Mention"/>
    <w:basedOn w:val="Policepardfaut"/>
    <w:uiPriority w:val="99"/>
    <w:semiHidden/>
    <w:rsid w:val="004813B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0C45FF"/>
    <w:pPr>
      <w:tabs>
        <w:tab w:val="center" w:pos="234pt"/>
        <w:tab w:val="end" w:pos="468pt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C45FF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0C45FF"/>
    <w:pPr>
      <w:tabs>
        <w:tab w:val="center" w:pos="234pt"/>
        <w:tab w:val="end" w:pos="468pt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C45FF"/>
    <w:rPr>
      <w:sz w:val="22"/>
      <w:szCs w:val="22"/>
    </w:rPr>
  </w:style>
  <w:style w:type="table" w:styleId="Grilledutableau">
    <w:name w:val="Table Grid"/>
    <w:basedOn w:val="TableauNormal"/>
    <w:uiPriority w:val="39"/>
    <w:rsid w:val="001B2ABD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1B2ABD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2ABD"/>
    <w:rPr>
      <w:color w:val="000000" w:themeColor="text1"/>
      <w:spacing w:val="19"/>
      <w:w w:val="86%"/>
      <w:sz w:val="32"/>
      <w:szCs w:val="28"/>
      <w:fitText w:val="108pt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1B2ABD"/>
    <w:rPr>
      <w:color w:val="000000" w:themeColor="text1"/>
      <w:spacing w:val="19"/>
      <w:w w:val="86%"/>
      <w:sz w:val="32"/>
      <w:szCs w:val="28"/>
      <w:fitText w:val="108pt" w:id="1744560130"/>
    </w:rPr>
  </w:style>
  <w:style w:type="character" w:customStyle="1" w:styleId="Titre3Car">
    <w:name w:val="Titre 3 Car"/>
    <w:basedOn w:val="Policepardfaut"/>
    <w:link w:val="Titre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B359E4"/>
    <w:rPr>
      <w:b/>
      <w:sz w:val="18"/>
      <w:szCs w:val="22"/>
    </w:rPr>
  </w:style>
  <w:style w:type="paragraph" w:styleId="Listepuces">
    <w:name w:val="List Bullet"/>
    <w:basedOn w:val="Normal"/>
    <w:uiPriority w:val="11"/>
    <w:qFormat/>
    <w:rsid w:val="006C1D9D"/>
    <w:pPr>
      <w:numPr>
        <w:numId w:val="1"/>
      </w:numPr>
      <w:ind w:start="21pt"/>
    </w:pPr>
    <w:rPr>
      <w:rFonts w:eastAsiaTheme="minorHAnsi"/>
      <w:color w:val="595959" w:themeColor="text1" w:themeTint="A6"/>
      <w:sz w:val="22"/>
      <w:lang w:eastAsia="en-US"/>
    </w:rPr>
  </w:style>
  <w:style w:type="paragraph" w:styleId="Sansinterligne">
    <w:name w:val="No Spacing"/>
    <w:uiPriority w:val="1"/>
    <w:qFormat/>
    <w:rsid w:val="000041C4"/>
    <w:rPr>
      <w:sz w:val="18"/>
      <w:szCs w:val="22"/>
    </w:rPr>
  </w:style>
  <w:style w:type="paragraph" w:styleId="Paragraphedeliste">
    <w:name w:val="List Paragraph"/>
    <w:basedOn w:val="Normal"/>
    <w:uiPriority w:val="34"/>
    <w:semiHidden/>
    <w:qFormat/>
    <w:rsid w:val="00CF37E7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notes" Target="footnotes.xml"/><Relationship Id="rId13" Type="http://purl.oclc.org/ooxml/officeDocument/relationships/glossaryDocument" Target="glossary/document.xml"/><Relationship Id="rId3" Type="http://purl.oclc.org/ooxml/officeDocument/relationships/customXml" Target="../customXml/item3.xml"/><Relationship Id="rId7" Type="http://purl.oclc.org/ooxml/officeDocument/relationships/webSettings" Target="webSettings.xml"/><Relationship Id="rId12" Type="http://purl.oclc.org/ooxml/officeDocument/relationships/fontTable" Target="fontTable.xml"/><Relationship Id="rId2" Type="http://purl.oclc.org/ooxml/officeDocument/relationships/customXml" Target="../customXml/item2.xml"/><Relationship Id="rId1" Type="http://purl.oclc.org/ooxml/officeDocument/relationships/customXml" Target="../customXml/item1.xml"/><Relationship Id="rId6" Type="http://purl.oclc.org/ooxml/officeDocument/relationships/settings" Target="settings.xml"/><Relationship Id="rId11" Type="http://purl.oclc.org/ooxml/officeDocument/relationships/header" Target="header1.xml"/><Relationship Id="rId5" Type="http://purl.oclc.org/ooxml/officeDocument/relationships/styles" Target="styles.xml"/><Relationship Id="rId10" Type="http://purl.oclc.org/ooxml/officeDocument/relationships/image" Target="media/image1.png"/><Relationship Id="rId4" Type="http://purl.oclc.org/ooxml/officeDocument/relationships/numbering" Target="numbering.xml"/><Relationship Id="rId9" Type="http://purl.oclc.org/ooxml/officeDocument/relationships/endnotes" Target="endnotes.xml"/><Relationship Id="rId14" Type="http://purl.oclc.org/ooxml/officeDocument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purl.oclc.org/ooxml/officeDocument/relationships/image" Target="media/image3.svg"/><Relationship Id="rId1" Type="http://purl.oclc.org/ooxml/officeDocument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Users\laeti\AppData\Roaming\Microsoft\Templates\CV%20de%20Gestionnaire%20h&#244;teli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4" Type="http://purl.oclc.org/ooxml/officeDocument/relationships/fontTable" Target="fontTable.xml"/></Relationships>
</file>

<file path=word/glossary/document.xml><?xml version="1.0" encoding="utf-8"?>
<w:glossary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docParts>
    <w:docPart>
      <w:docPartPr>
        <w:name w:val="08162D194A214BE3AC145770B3566D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CAAC9E-F646-4272-AC9D-F9C502605116}"/>
      </w:docPartPr>
      <w:docPartBody>
        <w:p w:rsidR="00000000" w:rsidRDefault="007B7DEA" w:rsidP="007B7DEA">
          <w:pPr>
            <w:pStyle w:val="08162D194A214BE3AC145770B3566D12"/>
          </w:pPr>
          <w:r w:rsidRPr="0099782C">
            <w:rPr>
              <w:lang w:bidi="fr-FR"/>
            </w:rPr>
            <w:t>Contact</w:t>
          </w:r>
        </w:p>
      </w:docPartBody>
    </w:docPart>
    <w:docPart>
      <w:docPartPr>
        <w:name w:val="060F3158D70D4F989CB38B7E557479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3069AD-BB23-4F8A-BB14-9AF7126B3074}"/>
      </w:docPartPr>
      <w:docPartBody>
        <w:p w:rsidR="00000000" w:rsidRDefault="007B7DEA" w:rsidP="007B7DEA">
          <w:pPr>
            <w:pStyle w:val="060F3158D70D4F989CB38B7E55747995"/>
          </w:pPr>
          <w:r w:rsidRPr="0099782C">
            <w:rPr>
              <w:lang w:bidi="fr-FR"/>
            </w:rPr>
            <w:t>TÉLÉPHONE :</w:t>
          </w:r>
        </w:p>
      </w:docPartBody>
    </w:docPart>
    <w:docPart>
      <w:docPartPr>
        <w:name w:val="D2B4BF05E8014801BD88306706D592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A0D01C-7604-480C-83F8-902D0644E5BE}"/>
      </w:docPartPr>
      <w:docPartBody>
        <w:p w:rsidR="00000000" w:rsidRDefault="007B7DEA" w:rsidP="007B7DEA">
          <w:pPr>
            <w:pStyle w:val="D2B4BF05E8014801BD88306706D592E5"/>
          </w:pPr>
          <w:r w:rsidRPr="0099782C">
            <w:rPr>
              <w:lang w:bidi="fr-FR"/>
            </w:rPr>
            <w:t>E-MAIL :</w:t>
          </w:r>
        </w:p>
      </w:docPartBody>
    </w:docPart>
    <w:docPart>
      <w:docPartPr>
        <w:name w:val="4EAF5D49C9714C63BEF5B19A892DFB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F14460-CA9E-4584-9528-4E018A0C1A48}"/>
      </w:docPartPr>
      <w:docPartBody>
        <w:p w:rsidR="00000000" w:rsidRDefault="007B7DEA" w:rsidP="007B7DEA">
          <w:pPr>
            <w:pStyle w:val="4EAF5D49C9714C63BEF5B19A892DFBE6"/>
          </w:pPr>
          <w:r w:rsidRPr="0099782C">
            <w:rPr>
              <w:lang w:bidi="fr-FR"/>
            </w:rPr>
            <w:t>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characterSet="iso-8859-1"/>
    <w:family w:val="swiss"/>
    <w:pitch w:val="variable"/>
    <w:sig w:usb0="00000287" w:usb1="00000000" w:usb2="00000000" w:usb3="00000000" w:csb0="0000009F" w:csb1="00000000"/>
  </w:font>
  <w:font w:name="Meiryo">
    <w:charset w:characterSet="shift_jis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D6"/>
    <w:rsid w:val="002C6EFD"/>
    <w:rsid w:val="00373F14"/>
    <w:rsid w:val="004C49D6"/>
    <w:rsid w:val="007B7DEA"/>
    <w:rsid w:val="00CC046C"/>
    <w:rsid w:val="00D82B11"/>
    <w:rsid w:val="00FD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14DC723E6104932B929E6A58AC73ADE">
    <w:name w:val="A14DC723E6104932B929E6A58AC73ADE"/>
  </w:style>
  <w:style w:type="paragraph" w:customStyle="1" w:styleId="B954182F660140B7BCF06F49D6A67365">
    <w:name w:val="B954182F660140B7BCF06F49D6A67365"/>
  </w:style>
  <w:style w:type="paragraph" w:customStyle="1" w:styleId="27368E37B3E741A88E56D81E3C35AD69">
    <w:name w:val="27368E37B3E741A88E56D81E3C35AD69"/>
  </w:style>
  <w:style w:type="paragraph" w:customStyle="1" w:styleId="E61A19074BC546F7BFF6AF8862FD783E">
    <w:name w:val="E61A19074BC546F7BFF6AF8862FD783E"/>
  </w:style>
  <w:style w:type="paragraph" w:customStyle="1" w:styleId="7A21DEB5DC634A4D8AB733A80C30EFF4">
    <w:name w:val="7A21DEB5DC634A4D8AB733A80C30EFF4"/>
    <w:rsid w:val="007B7DEA"/>
  </w:style>
  <w:style w:type="paragraph" w:customStyle="1" w:styleId="13FD8687AAF4428E8CC6D66C20B1968F">
    <w:name w:val="13FD8687AAF4428E8CC6D66C20B1968F"/>
    <w:rsid w:val="007B7DEA"/>
  </w:style>
  <w:style w:type="paragraph" w:customStyle="1" w:styleId="BE97B3CAC8994ED0A197ED94A634BB59">
    <w:name w:val="BE97B3CAC8994ED0A197ED94A634BB59"/>
    <w:rsid w:val="007B7DEA"/>
  </w:style>
  <w:style w:type="paragraph" w:customStyle="1" w:styleId="379D1B168AB9478AB10CC4FD7C3CE517">
    <w:name w:val="379D1B168AB9478AB10CC4FD7C3CE517"/>
    <w:rsid w:val="007B7DEA"/>
  </w:style>
  <w:style w:type="paragraph" w:customStyle="1" w:styleId="08162D194A214BE3AC145770B3566D12">
    <w:name w:val="08162D194A214BE3AC145770B3566D12"/>
    <w:rsid w:val="007B7DEA"/>
  </w:style>
  <w:style w:type="paragraph" w:customStyle="1" w:styleId="060F3158D70D4F989CB38B7E55747995">
    <w:name w:val="060F3158D70D4F989CB38B7E55747995"/>
    <w:rsid w:val="007B7DEA"/>
  </w:style>
  <w:style w:type="paragraph" w:customStyle="1" w:styleId="D2B4BF05E8014801BD88306706D592E5">
    <w:name w:val="D2B4BF05E8014801BD88306706D592E5"/>
    <w:rsid w:val="007B7DEA"/>
  </w:style>
  <w:style w:type="paragraph" w:customStyle="1" w:styleId="4EAF5D49C9714C63BEF5B19A892DFBE6">
    <w:name w:val="4EAF5D49C9714C63BEF5B19A892DFBE6"/>
    <w:rsid w:val="007B7DEA"/>
  </w:style>
</w:styles>
</file>

<file path=word/glossary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purl.oclc.org/ooxml/drawingml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purl.oclc.org/ooxml/officeDocument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purl.oclc.org/ooxml/officeDocument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purl.oclc.org/ooxml/officeDocument/customXml" ds:itemID="{E57A970D-2C6E-4A2B-99A4-9AD6320AEE6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purl.oclc.org/ooxml/officeDocument/customXml" ds:itemID="{05EF3759-52C9-494D-810E-B2DD79D25AE8}">
  <ds:schemaRefs>
    <ds:schemaRef ds:uri="http://schemas.microsoft.com/sharepoint/v3/contenttype/forms"/>
  </ds:schemaRefs>
</ds:datastoreItem>
</file>

<file path=customXml/itemProps3.xml><?xml version="1.0" encoding="utf-8"?>
<ds:datastoreItem xmlns:ds="http://purl.oclc.org/ooxml/officeDocument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CV de Gestionnaire hôtelier.dotx</Template>
  <TotalTime>5</TotalTime>
  <Pages>1</Pages>
  <Words>320</Words>
  <Characters>1760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Laetitia FOUOSSONG</dc:creator>
  <cp:keywords/>
  <dc:description/>
  <cp:lastModifiedBy>Meredith Sheila MATCHOU KOUANKAP</cp:lastModifiedBy>
  <cp:revision>2</cp:revision>
  <cp:lastPrinted>2026-05-02T11:35:00Z</cp:lastPrinted>
  <dcterms:created xsi:type="dcterms:W3CDTF">2026-05-12T04:07:00Z</dcterms:created>
  <dcterms:modified xsi:type="dcterms:W3CDTF">2026-05-12T04:07:00Z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ontentTypeId">
    <vt:lpwstr>0x01010079F111ED35F8CC479449609E8A0923A6</vt:lpwstr>
  </property>
</Properties>
</file>